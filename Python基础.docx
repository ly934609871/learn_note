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44"/>
          <w:szCs w:val="4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44"/>
          <w:szCs w:val="44"/>
          <w:lang w:val="en-US" w:eastAsia="zh-CN"/>
        </w:rPr>
        <w:t>Python学习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Python的三大特点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1.完全面向对象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：函数、模块、字符串、数字都是对象，在python中一切都是对象；完全支持继承、重载、多重继承；支持重载运算符、也支持泛型设计。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2.拥有一个强大的标准库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：python标准库提供了系统管理、网络通信、文本处理、数据库接口、图形系统、XML处理等额外功能。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3.大量的第三方模块：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模块包括人工智能、机器学习、科学计算、Web开发、数据库接口、图形系统等多个领域。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Python的优缺点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优点：简单易学、免费开源、面向对象、丰富的标准库和第三方库、可扩展性。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缺点：运行速度、国内市场较小、中文资料匮乏。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注释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注释的作用：使用自己熟悉的语言，在程序中对某些代码进行标注说明，增强程序的可读性。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单行注释（行注释）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多行注释（块注释）：一对连续的三个引号（单、双引号都可以）。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算数运算符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+       加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       减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*       乘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/       除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//      取整除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%       取余数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**      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程序执行原理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计算机三大件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程序执行原理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程序的作用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计算机三大件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1.CPU：中央处理器，负责处理数据/计算。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2.内存：临时存储数据，速度快，空间小，价格高。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3.硬盘：永久存储数据，速度慢，空间大，价格便宜。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程序执行原理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2235" cy="1470660"/>
            <wp:effectExtent l="0" t="0" r="146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1.程序运行之前，程序是保存在硬盘上的。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2.当要运行一个程序时：操作系统首先让CPU把程序复制到内存中；CPU执行内存中的程序代码。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程序要执行，首先要加载到内存中。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Python执行原理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06975" cy="134874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1.操作系统首先让CPU把Python解释器的程序复制到内存中。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2.Python解释器根据语法规则，从上到下让CPU翻译Python程序中的代码。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3.CPU负责执行翻译完成的代码。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程序的作用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程序就是用来处理数据的，变量用来存储数据。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PyCharm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断点调试、单步执行</w:t>
      </w:r>
      <w:r>
        <w:rPr>
          <w:rFonts w:hint="eastAsia"/>
          <w:sz w:val="24"/>
          <w:szCs w:val="24"/>
          <w:lang w:val="en-US" w:eastAsia="zh-CN"/>
        </w:rPr>
        <w:t>：按下shift+f9，进入Debugger，按下f7按钮进行单步执行。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变量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变量类型：整型（int）、浮点型（float）、布尔型（bool）、复数型（complex）、字符（str）、列表、元组、字典。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数字型变量之间可以直接进行计算。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字符串变量之间使用“+”进行拼接字符串，使用“*”重复拼接。 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变量的输入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：需要用户在键盘上输入信息，可以使用input函数。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input函数的基本使用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字符串变量 = input（‘提示信息：’）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变量的格式化输出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格式化字符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 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含义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%s               字符串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%d               有符号十进制整数，%5d五位整数，不足在前面添0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%f               浮点数，%.2f表示小数点后两位小数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%%               输出%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标识符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标识符可以由字母、下划线、数字组成。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不能以数字开头。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不能与关键字重名。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关键字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关键字就是python内部已经使用的标识符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关键字具有特殊的功能和含义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开发者不能定义和关键字相同名字的标识符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变量的命名规则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可以视为是一种惯例，并没有绝对的强制性，目的是为了增加代码的识别和可读性。（python中的标识符是区别大小写的）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 xml:space="preserve">判断语句（if） </w:t>
      </w: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if-elif-else判断语句基本语法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if 要判断的条件：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条件成立时，要做的事情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elif 要判断的条件: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条件成立时，要做的事情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else：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条件不成立时，要做的事情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if语句以及缩进部分是一个完整的代码块。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（tab键相当于4个空格）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逻辑运算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在程序开发中，通常在判断条件时，会需要同时判断多个条件；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只有多个条件都满足，才能够执行后续代码，此时要用到逻辑运算符；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逻辑运算符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可以把多个条件按照逻辑进行连接，变成更复杂的条件；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Python中的逻辑运算符包括：与and/或or/非not三种。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与and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条件1 and 条件2：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......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两个条件同时满足，返回True，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只要有一个条件不满足，返回False。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或or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条件1 or 条件2：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......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两个条件只要有一个满足，就会返回True，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只有当两个条件都不满足时，返回False。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not 条件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条件        结果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成立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不成立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不成立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成立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if的嵌套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在开发中，使用if进行条件判断，如果希望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在条件成立的执行语句中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再增加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条件判断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，就可以使用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if的嵌套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if的嵌套的应用场景：在之前条件满足的前提下，再额外增加的判断。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if的嵌套的语法格式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if  条件1：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条件1满足时执行的代码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...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if  条件1基础上的条件2：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条件2满足时执行的代码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...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#条件2不满足时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else: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条件2不满足时执行的代码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...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#条件1不满足时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else: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条件1不满足时执行的代码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...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多行缩进：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框选住需要缩进的代码，按下tab键；缩进太多需要返回，按下shift+tab。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Random包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random.randint(a,b) 返回[a,b]之间的整数，包含a,b。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循环</w:t>
      </w: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程序的三大流程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顺序：从上到下，顺序执行代码。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分支：根据条件判断，决定执行代码的分支。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循环：让特定代码重复执行。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while循环基本使用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循环的作用就是让指定的代码重复地执行。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while循环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最常用的场景就是让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执行的代码按照指定的次数重复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执行。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死循环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缺少在循环内部的修改循环的判断条件，导致循环持续执行，程序无法终止。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赋值运算符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赋值运算符中间不能添加空格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=         简单的赋值运算符       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+=        加法赋值运算符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-=        减法赋值运算符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*=        乘法赋值运算符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/=        除法赋值运算符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//=       取整除赋值运算符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%=        取模（余数）赋值运算符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**=       幂赋值运算符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循环计算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在程序开发中，通过利用循环达到重复计算的需求。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break和continue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break和continue是专门在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循环体内部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使用的关键字。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break：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某一条件满足时，退出循环，不再执行后续重复的代码。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continue：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某一条件满足时，不执行后续重复的代码。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break和continue只针对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当前所在循环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有效。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在使用continue之前，需要确认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循环的计数是否改变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，否则可能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导致死循环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循环嵌套</w:t>
      </w: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while循环嵌套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while循环嵌套：while里面还有while。</w:t>
      </w:r>
    </w:p>
    <w:p>
      <w:r>
        <w:drawing>
          <wp:inline distT="0" distB="0" distL="114300" distR="114300">
            <wp:extent cx="3733800" cy="410718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10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print函数输出内容之后，会自动在内容末尾增加一个换行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如果不希望在末尾增加换行，可以在print函数输出内容的后面增加</w:t>
      </w:r>
      <w:r>
        <w:rPr>
          <w:rFonts w:hint="eastAsia"/>
          <w:b/>
          <w:bCs/>
          <w:sz w:val="24"/>
          <w:szCs w:val="24"/>
          <w:lang w:val="en-US" w:eastAsia="zh-CN"/>
        </w:rPr>
        <w:t>，end=</w:t>
      </w:r>
      <w:r>
        <w:rPr>
          <w:rFonts w:hint="default"/>
          <w:b/>
          <w:bCs/>
          <w:sz w:val="24"/>
          <w:szCs w:val="24"/>
          <w:lang w:val="en-US" w:eastAsia="zh-CN"/>
        </w:rPr>
        <w:t>””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转义字符：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\t     横向制表符，输出时在垂直方向对齐。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\n     输出一个换行符。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\\     反斜杠符号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\’    单引号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\”    双引号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\r     回车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函数基础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函数的概念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：就是把具有独立功能的代码块组织为一个小模块，在需要的时候调用。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函数的使用步骤：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1.定义函数------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封装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独立的功能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2.调用函数------享受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封装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的成果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函数的作用：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在开发程序时。，使用函数可以提高编写的效率以及代码的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重用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函数的定义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格式：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def 函数名():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函数封装的代码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1.def是define的缩写。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2.函数名称应该能够表达函数封装代码的功能，方便调用。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3.函数名称的命名应该符合标识符的命名规则。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可以由字母、数字、下划线组成。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不能以数字开头。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不能与关键字重名。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函数的调用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通过函数名（）即可完成对函数的调用。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PyCharm的调试工具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F8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step over 可以单步执行代码，会把函数调用看作是一行代码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直接执行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F7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step into可以单步执行代码，如果是函数，会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进入函数内部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函数的文档注释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给函数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添加注释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，应该在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定义函数的下方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连续的三对引号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在连续的三对引号之间编写对函数的说明文字。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在函数调用位置，按下ctrl+Q可以查看函数说明信息。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函数的参数</w:t>
      </w: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函数参数的使用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在函数名的后面的小括号内部填写参数。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多个参数之间使用“，”分隔。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参数的作用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函数，把具有独立功能的代码块组织为一个小模块，在需要的时候调用。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函数的参数，增加函数的通用性，针对相同的数据处理逻辑，能够适应更多的数据。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1.在函数内部，把参数当做变量来使用，进行需要的数据处理。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2.函数调用时，按照定义的顺序，把希望在函数内部处理的数据，通过参数传递。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形参和实参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形参：定义函数时，小括号中的参数，用来接收参数，在函数内部作为变量使用。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实参：调用函数时，小括号中的参数，把数据传递到函数内部使用。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函数的返回值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一个函数执行结束后，告诉调用者一个结果，以便调用者针对结果做处理。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返回值是函数完成工作后，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最后给调用者的结果。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在函数中使用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return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关键字可以返回结果。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调用函数一方，可以使用变量来接收函数的返回结果。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注：return表示返回，后续的代码都不会被执行。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函数的嵌套调用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定义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：一个函数里面又调用了另外一个函数，这就是函数嵌套调用。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对函数形参进行说明，点击函数名，点击insert documentation ...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模块</w:t>
      </w: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模块是Python程序架构的一个核心概念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模块就好比是工具包，如果要使用，就得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导入import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这个模块。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每一个以.py结尾的python源代码文件都是一个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模块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在模块中定义的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全局变量、函数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都是模块能够提供给外界直接使用的工具。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小结：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可以在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一个Python文件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定义变量或者函数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然后再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另外一个文件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import导入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这个模块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导入之后，可以使用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模块名.变量/模块名.函数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的方式，使用变量或函数。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模块可以让曾经编写的代码方便的被复用。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模块名也是一个标识符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Pyc文件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pyc文件是由Python解释器将模块的源码转换为字节码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Python这样保存的字节码是作为一种启动速度的优化。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高级变量类型</w:t>
      </w: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列表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列表的定义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List（列表）是Python中使用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最频繁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的数据类型，在其他语言中通常叫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数组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；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专门用来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存储一串信息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；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列表用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[]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定义，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数据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之间用“，”分隔；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列表的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索引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从“0”开始。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索引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就是数据在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列表中的位置编号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，又可以被称为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下标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对列表进行操作：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len（列表）：获取列表的长度是n+1。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列表.count（数量）：数据在列表中出现的次数。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列表.sort()：升序排序。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列表.sort(reverse=True)：降序排序。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列表.reverse()：反转、逆序。 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列表[索引]：在列表中取值。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列表.index(数据)：获取数据第一次出现时的索引。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列表.insert(索引，数据)：在指定位置插入数据。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列表.append(数据)：在列表末尾增加数据。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列表.extend(列表2)：将列表2的数据追加到列表1。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del 列表[索引]：删除指定索引的数据。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列表.remove[数据]：删除第一个出现的指定数据。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列表.pop：删除末尾数据。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列表.pop(索引)：删除指定索引数据。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列表.clear()：清空整个列表。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关键字、函数、方法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关键字是Python内置的、具有特殊意义的标识符。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关键字后面不需要使用括号。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函数封装了独立功能，可以直接调用。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函数需要死记硬背。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函数名（参数）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方法和函数类似，同样是封装了独立的功能。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方法需要通过对象来调用，表示针对这个对象要做的操作。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对象.方法名（参数）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列表的循环遍历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遍历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就是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从头到尾依次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从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列表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中获取数据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循环体内部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针对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每一个元素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，执行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相同的操作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在Python中为了提高列表的遍历效率，专门提供了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迭代iteration遍历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for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就能过实现迭代遍历。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center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30675" cy="4038600"/>
            <wp:effectExtent l="0" t="0" r="1460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元祖</w:t>
      </w: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元祖的定义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Tuple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（元祖）与列表类似，不同之处在于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元祖的元素不能修改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元祖表示多个元素组成的序列。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元祖的应用场景：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1.用于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存储一串信息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，数据至今用“，”分隔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2.元祖用（）定义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3.元祖的索引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从0开始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索引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就是数据在元祖中的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位置编号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0000"/>
          <w:sz w:val="24"/>
          <w:szCs w:val="24"/>
          <w:lang w:val="en-US" w:eastAsia="zh-CN"/>
        </w:rPr>
        <w:t>元祖中只包含一个元素时，需要在元素后面增加一个逗号,否则类型不是元祖。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在元祖中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按照索引取数据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时，同样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使用[]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创建空元祖： empty_tuple = ()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len(元祖)             元祖长度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元祖.count(元素)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元素在元祖中出现的次数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元祖.index(元素)      元素在元祖中的索引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元祖[索引]            取出元祖中对应索引的元素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元祖的循环遍历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取值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就是从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元祖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中获取存储在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指定位置的数据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遍历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就是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从头到尾依次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从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元祖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中获取数据。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在Python中，可以使用for循环遍历所有非数字类型的变量：列表、元祖、字典、字符串。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应用场景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函数的参数和返回值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，一个函数可以接收任意多个参数，或者依次返回多个参数；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格式字符串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，格式化字符串后面的（）本质上就是一个元祖；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让列表不可以被修改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，保护数据安全。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元祖和列表之间的转换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元祖--&gt;列表                      列表--&gt;元祖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list(元祖)                       tuple(列表)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列表--&gt;元祖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number_list = [1,2,3,4,5,6,7]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number_tuple = tuple(number_list)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print(type(number_tuple))     输出结果:class 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tuple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’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字典</w:t>
      </w: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字典的定义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字典是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除列表之外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Python中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最灵活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的数据类型。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字典同样可以用来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存储多个数据。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通常用来存储描述一个物体的相关信息。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列表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有序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的对象集合。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字典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无序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的对象集合。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字典用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{}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定义；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字典使用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键值对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存储数据，键值对之间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使用“，”分隔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；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键（key）是索引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；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值（value）是数据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；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键和值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之间使用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分隔；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键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必须是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唯一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的；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可以取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任意数据类型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键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只能是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字符串、数字或元祖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len(字典)           获取字典的键值对数量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字典.keys()         所有key列表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字典.values()       所有value列表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字典.items()        所有（key, value）元祖列表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合并字典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41955" cy="1250315"/>
            <wp:effectExtent l="0" t="0" r="14605" b="146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清空字典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使用clear关键字。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字典的循环遍历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遍历就是依次从字典中获取所有键值对。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for k in dict: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print(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%s - %s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% (k, dict[k]))</w:t>
      </w: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字符串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定义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字符串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就是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一串字符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，是编程语言中表示文本的数据类型。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在Python中可以使用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一对双引号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“”或者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一对单引号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‘’定义字符串。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可以使用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索引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获取一个字符串中指定位置的字符，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索引计数从0开始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可以使用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for循环遍历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字符串中的每一个字符。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大多数编程语言都是用“”来定义字符串。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len(字符串)                获取字符串的长度；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字符串.count(字符串)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  小字符串在大字符串中出现的次数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字符串[索引]           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从字符串中取出单个字符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字符串.index(字符串)       获得小字符串第一次出现的索引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字符串使用方法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：https://www.cnblogs.com/huangping/p/7724701.html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使用isspace方法判断空白字符。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字符串的查找与替换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str.find(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str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)         返回查找到字符串的第一个字符的索引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str.replace(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old str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, 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new str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)   替换字符串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find 查找的字符串如果不存在，返回-1。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replace 不会修改原有字符串的内容。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去除空白字符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string.strip()     去除string左右两边的空白字符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空白字符包括：\r,\t,\n,空格。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拆分和拼接字符串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string.split()       拆分字符串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string.join(seq)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拼接字符串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字符串的切片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切片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方法适用于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字符串、列表、元祖。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切片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索引值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来限定范围，从一个大的字符串中切除小的字符串。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列表和元祖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都是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有序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的集合，都能够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通过索引值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获取到对应的数据。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字典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是一个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无序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的集合，使用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键值对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保存数据。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字符串[开始索引:结束索引:步长]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逆序时：步长指定为-1.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注意：1.指定的区间是左闭右开型[开始索引,结束索引]，从起始位开始，到结束位前一位结束（不包含结束位）。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2.从头开始，开始索引数字可以省略，冒号不能省略。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3.到末尾结束，结束索引数字可以省略，冒号不能省略。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4.步长默认为1，如果连续切片，数字和冒号都可以省略。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公共方法</w:t>
      </w: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Python内置函数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len(item)             计算容器中元素个数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del(item)             删除变量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max(item)             返回容器中元素最大值   如果是字典，只对key比较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min(item)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返回容器中元素最小值   如果是字典，只对key比较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字符串比较符合以下规则：“0”&lt;“A”&lt;“a”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字典之间不能比较大小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切片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运算符</w:t>
      </w: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 xml:space="preserve">完整的for循环语法 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in  成员运算符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在Python中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完整的for循环语法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如下：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for 变量 in 集合: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循环体代码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else: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没有通过 break 退出循环，循环结束后，会执行的代码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无限循环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循环不停重复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的执行方法，可以使用break退出循环。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while True: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循环体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TODO注释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在#后跟上TODO，用于标记需要去做的工作。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# TODO（作者/邮件）  显示系统菜单</w:t>
      </w: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变量进阶</w:t>
      </w: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1.变量的引用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变量和数据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都是保存在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内存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中的。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在Python中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函数的参数传递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以及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返回值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都是靠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引用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传递的。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1.1引用的概念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在Python中：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变量和数据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都是分开存储的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数据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保存在内存中的一个位置（地址）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变量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中保存着数据在内存中的地址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变量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记录数据的地址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，就叫做引用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id（）函数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可以查看变量中保存数据所在的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内存地址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注意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：如果变量已经被定义，当给一个变量赋值的时，本质上是修改数据的引用。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变量不再对之前的数据引用。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变量改为对新赋值的数据引用。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可变和不可变类型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不可变类型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：内存中的数据不允许被修改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数字类型、字符串、元祖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可变类型：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内存中的数据可以被修改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列表，字典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字典中的key只能使用不可变类型的数据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哈希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Python中内置有一个名字叫hash()的函数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接收一个不可变类型的数据作为参数；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返回结果是一个整数。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哈希是一个算法，作用是提取数据的特征码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局部变量和全局变量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局部变量就是在函数内部定义的变量，只能在函数内部使用。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全局变量是在函数外部定义的变量，所有函数内部都可以使用这个变量。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局部变量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局部变量就是在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函数内部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定义的变量，只能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在函数内部使用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函数执行结束后，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函数内部的局部变量，会被系统回收。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不同的函数，可以定义相同名字的局部变量，各用个的互不影响。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局部变量的作用：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在函数内部使用，临时保存函数内部需要使用的数据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局部变量的生命周期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生命周期：变量从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被创建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到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被系统回收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的过程。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局部变量在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函数执行时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才会被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创建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函数执行结束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后局部变量被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系统回收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局部变量在生命周期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内，可以用来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存储函数内部临时使用到的数据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全局变量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全局变量是在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函数外部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定义的变量，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所有函数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内部都可以使用这个变量。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1.函数不可以直接修改全局变量的引用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在函数内部，可以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通过全局变量的引用来获取对应的数据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但是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不允许直接修改全局变量的引用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--使用赋值语句修改全局变量的值。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2.在函数内部修改全局变量的值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如果在函数中需要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修改全局变量的值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，需要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使用global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进行声明。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global num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num = 1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3.全局变量定义的位置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为了保证所有的函数都能够正确使用到全局变量，应该讲全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局变量定义在其他函数的上方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函数参数和返回值的作用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函数根据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有没有参数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以及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有没有返回值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，可以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互相组合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，一共有四种组合形式。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1.无参数，无返回值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2.无参数，有返回值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3.有参数，无返回值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4.有参数，有返回值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2232660"/>
            <wp:effectExtent l="0" t="0" r="1397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是否需要增加参数或返回值的小技巧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1.如果函数内部处理的数据不确定，就可以将外界的数据以参数传递到函数内部。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2.如果希望一个函数执行完成后，向外界汇报执行结果，就可以增加函数的返回值。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函数的返回值进阶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返回值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函数完成工作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后，最后给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调用者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一个结果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在函数中使用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return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关键字返回结果。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调用函数的一方，可以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使用变量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来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接收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函数的返回结果。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利用元祖可以返回多个值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函数的参数进阶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不可变和可变参数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无论传递的参数是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可变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还是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不可变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1.只要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针对参数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赋值语句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，会在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函数内部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修改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局部变量的引用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不会影响到外部变量的引用。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2.如果传递的参数是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可变类型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，在函数内部，使用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修改了数据的内容，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同样会影响到外部的数据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3.在Python中，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列表变量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调用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+=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本质上是在执行变量的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extend方法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，不会修改变量的引用。</w:t>
      </w: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缺省参数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定义函数时，可以给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某个参数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指定一个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默认值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，具有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默认值的参数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就叫做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缺省参数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调用函数时，如果没有传入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缺省参数的值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，则在函数内部使用定义函数时指定的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参数默认值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函数的缺省参数，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将常见的值设置为参数的缺省值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，从而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简化函数的调用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指定函数的缺省参数：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在参数后使用赋值语句，可以指定参数的缺省值。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缺省参数的注意事项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1.缺省参数的定义位置：必须保证带有默认值的缺省参数在参数列表末尾。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2.调用带有多个缺省参数的函数：在调用函数时，如果有多个缺省参数，需要指定参数名，这样解释器才能够知道参数的对应关系。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多值参数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定义支持多值参数的函数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有时可能需要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一个函数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能够处理的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参数个数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不确定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的，这个时候，就需要用到多值参数。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Python中有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两种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多值参数：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1.参数名前增加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一个*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，可以接收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元祖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2.参数名前增加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两个*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，可以接收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字典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一般在给多值参数命名时，习惯使用以下两个名字：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1.*args------存放元祖参数，前面有一个*。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2.**kwargs---存放字典参数，前面有两个*。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元祖和字典的拆包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在调用带有多值参数的函数时，如果希望：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1.将一个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元祖变量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，直接传递给args；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2.将一个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字典变量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，直接传递给kwargs。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就可以使用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拆包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，简化参数的传递，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拆包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的方式是：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元祖变量前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，增加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一个*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；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字典变量前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，增加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两个*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递归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定义：函数调用自身的编程技巧叫做递归。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递归函数的特点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特点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一个函数内部调用自己</w:t>
      </w:r>
    </w:p>
    <w:p>
      <w:p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函数内部可以调用其他函数，当然也可以调用自己。</w:t>
      </w:r>
    </w:p>
    <w:p>
      <w:p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代码特点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1.函数内部的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代码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是相同的，只是针对的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参数不同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，处理的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结果不同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2.当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参数满足一个条件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时，函数不再执行</w:t>
      </w:r>
    </w:p>
    <w:p>
      <w:pPr>
        <w:ind w:firstLine="420" w:firstLineChars="0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这个条件非常重要，通常被称为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递归出口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，否则会出现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死循环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tabs>
          <w:tab w:val="left" w:pos="2767"/>
        </w:tabs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ab/>
      </w:r>
    </w:p>
    <w:p>
      <w:pPr>
        <w:tabs>
          <w:tab w:val="left" w:pos="2767"/>
        </w:tabs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tabs>
          <w:tab w:val="left" w:pos="2767"/>
        </w:tabs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tabs>
          <w:tab w:val="left" w:pos="2767"/>
        </w:tabs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tabs>
          <w:tab w:val="left" w:pos="2767"/>
        </w:tabs>
        <w:jc w:val="left"/>
        <w:rPr>
          <w:rFonts w:hint="eastAsia" w:asciiTheme="minorEastAsia" w:hAnsiTheme="minorEastAsia" w:cstheme="minorEastAsia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30"/>
          <w:szCs w:val="30"/>
          <w:lang w:val="en-US" w:eastAsia="zh-CN" w:bidi="ar-SA"/>
        </w:rPr>
        <w:t>面向对象（OOP）</w:t>
      </w:r>
    </w:p>
    <w:p>
      <w:pPr>
        <w:tabs>
          <w:tab w:val="left" w:pos="2767"/>
        </w:tabs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面向对象编程</w:t>
      </w:r>
    </w:p>
    <w:p>
      <w:pPr>
        <w:tabs>
          <w:tab w:val="left" w:pos="2767"/>
        </w:tabs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tabs>
          <w:tab w:val="left" w:pos="2767"/>
        </w:tabs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面向过程---怎么做</w:t>
      </w:r>
    </w:p>
    <w:p>
      <w:pPr>
        <w:tabs>
          <w:tab w:val="left" w:pos="2767"/>
        </w:tabs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面向对象---谁来做</w:t>
      </w:r>
    </w:p>
    <w:p>
      <w:pPr>
        <w:tabs>
          <w:tab w:val="left" w:pos="2767"/>
        </w:tabs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相对于函数，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面向对象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是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更大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封装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，根据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职责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一个对象中封装多个方法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tabs>
          <w:tab w:val="left" w:pos="2767"/>
        </w:tabs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1.在完成某个需求前，首先确定职责---要做的事情（方法）</w:t>
      </w:r>
    </w:p>
    <w:p>
      <w:pPr>
        <w:tabs>
          <w:tab w:val="left" w:pos="2767"/>
        </w:tabs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2.根据职责确定不同的对象，在对象内部封装不同的方法（多个）</w:t>
      </w:r>
    </w:p>
    <w:p>
      <w:pPr>
        <w:tabs>
          <w:tab w:val="left" w:pos="2767"/>
        </w:tabs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3.最后完成的代码，就是顺序的让不同的对象调用不同的方法。</w:t>
      </w:r>
    </w:p>
    <w:p>
      <w:pPr>
        <w:tabs>
          <w:tab w:val="left" w:pos="2767"/>
        </w:tabs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tabs>
          <w:tab w:val="left" w:pos="2767"/>
        </w:tabs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tabs>
          <w:tab w:val="left" w:pos="2767"/>
        </w:tabs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类和对象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是对一群具有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相同特征或者行为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的事物的一个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统称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，是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抽象的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不能直接使用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特征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被称为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行为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被称为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是负责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创建对象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的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是由类创建出来的一个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具体存在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可以直接使用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由哪个类创建出来的对象，就拥有在哪个类中定义的：属性、方法。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在程序开发中，应该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先有类，再有对象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类和对象的关系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类是模板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是根据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这个模板创建出来的，应该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先有类，再有对象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只有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一个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可以有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很多个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不同的对象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之间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可能会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各不相同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中定义了什么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属性和方法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中就有什么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属性和方法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不能多，也不能少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类的设计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类的三要素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1.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类名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，满足大驼峰命名法（每一个单词的首字母大写）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2.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，具有什么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特征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3.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，具有什么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行为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类名的确定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名词提炼法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分析整个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业务流程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，出现的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名词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，通常就是找到的类。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属性和方法的确定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对对象的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特征描述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，通常可以定义为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对象具有的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行为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，通常可以定义为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方法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变量、数据、函数都是对象。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30"/>
          <w:szCs w:val="30"/>
          <w:lang w:val="en-US" w:eastAsia="zh-CN" w:bidi="ar-SA"/>
        </w:rPr>
        <w:t>面向对象基本语法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1.dir内置函数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使用内置函数dir传入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标识符/数据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，可以查看对象内的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所有属性及方法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128260" cy="1722120"/>
            <wp:effectExtent l="0" t="0" r="762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2.定义简单的类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面向对象是更大的封装，在一个类中封装多个方法，这样通过这个类创建出来的对象，就可以直接调用这些方法了。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2.1 定义只包含方法的类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ab/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语法：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3208020" cy="1280160"/>
            <wp:effectExtent l="0" t="0" r="762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的定义格式和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函数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几乎一样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区别在于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第一个参数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必须是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self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类名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的命名规则要符合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大驼峰命名法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2.2 创建对象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当一个类定义完成之后，要使用这个类来创建对象，语法格式：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 xml:space="preserve">对象变量 = 类名（） 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在计算机中，通常使用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十六进制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表示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内存地址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%d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可以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以10进制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输出数字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%x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可以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以16进制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输出数字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在类封装的方法内部，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self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就表示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当前调用方法的对象自己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self：哪个对象调用的方法，self就是哪个对象的引用。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调用方法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时，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不需要传入self参数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在方法内部：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可以通过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self.访问对象的属性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也可以通过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self.调用其他的对象方法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对象应该包含有哪些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，应该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封装在类的内部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初始化方法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当使用类名()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创建对象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时，会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自动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执行以下操作：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1.在对象的内存中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分配空间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--创建对象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2.为对象的属性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设置初始值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--初始化方法（init）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这个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初始化方法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就是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__init__方法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，__init__是对象的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内置方法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__init__方法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时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专门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用来定义一个类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具有哪些属性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的方法。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在初始化方法内部定义属性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在__init__方法内部使用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self.属性名 = 属性的初始值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就可以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定义属性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定义属性之后，再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使用类创建的对象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，都会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拥有该属性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改造初始化方法--初始化的同时设置初始值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如果希望在</w:t>
      </w:r>
      <w:r>
        <w:rPr>
          <w:rFonts w:hint="eastAsia" w:asciiTheme="minorEastAsia" w:hAnsiTheme="minorEastAsia" w:cstheme="minorEastAsia"/>
          <w:b/>
          <w:bCs/>
          <w:i w:val="0"/>
          <w:iCs w:val="0"/>
          <w:kern w:val="2"/>
          <w:sz w:val="24"/>
          <w:szCs w:val="24"/>
          <w:lang w:val="en-US" w:eastAsia="zh-CN" w:bidi="ar-SA"/>
        </w:rPr>
        <w:t>创建对象的同时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</w:t>
      </w:r>
      <w:r>
        <w:rPr>
          <w:rFonts w:hint="eastAsia" w:asciiTheme="minorEastAsia" w:hAnsiTheme="minorEastAsia" w:cstheme="minorEastAsia"/>
          <w:b/>
          <w:bCs/>
          <w:i w:val="0"/>
          <w:iCs w:val="0"/>
          <w:kern w:val="2"/>
          <w:sz w:val="24"/>
          <w:szCs w:val="24"/>
          <w:lang w:val="en-US" w:eastAsia="zh-CN" w:bidi="ar-SA"/>
        </w:rPr>
        <w:t>就设置对象的属性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，可以对</w:t>
      </w:r>
      <w:r>
        <w:rPr>
          <w:rFonts w:hint="eastAsia" w:asciiTheme="minorEastAsia" w:hAnsiTheme="minorEastAsia" w:cstheme="minorEastAsia"/>
          <w:b/>
          <w:bCs/>
          <w:i w:val="0"/>
          <w:iCs w:val="0"/>
          <w:kern w:val="2"/>
          <w:sz w:val="24"/>
          <w:szCs w:val="24"/>
          <w:lang w:val="en-US" w:eastAsia="zh-CN" w:bidi="ar-SA"/>
        </w:rPr>
        <w:t>__init__方法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进行改造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1.把希望设置的属性值，定义成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__init__方法的参数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2.在方法内部使用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self.属性=形参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接收外部传递的参数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3.在创建对象时，使用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类名（属性1，属性2.....）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调用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内置方法和属性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__del__方法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当一个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对象被从内存中销毁前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，会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自动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调用__del__方法。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生命周期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1.一个对象从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调用类名（）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创建，生命周期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开始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2.一个对象的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__del__方法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一旦被调用，生命周期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结束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3.在对象的生命周期内，可以访问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对象属性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，或者让对象调用方法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__str__方法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在Python中，若希望使用print输出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对象变量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时，能够打印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自定义的内容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，就可以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使用__str__方法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注意：__str__方法必须返回一个字符串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32"/>
          <w:szCs w:val="32"/>
          <w:lang w:val="en-US" w:eastAsia="zh-CN" w:bidi="ar-SA"/>
        </w:rPr>
        <w:t>封装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1.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封装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是面向对象编程的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一大特点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；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2.面向对象编程的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第一步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---将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属性和方法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封装成一个抽象的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中；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3.外界使用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类创建对象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，然后让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对象调用方法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；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4.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对象方法的细节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都被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封装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类的内部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在对象的方法内部，可以直接访问对象的属性。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同一个类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创建的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多个对象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之间，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属性互不干扰。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在开发过程中，被使用的类，应该先进行开发。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身份运算符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身份运算符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用于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比较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两个对象的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内存地址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是否一致---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是否是对同一个对象的引用。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在Python中针对None比较时，建议使用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is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判断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 xml:space="preserve">运算符 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 xml:space="preserve">           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描述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is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 xml:space="preserve"> is是判断两个标识符是不是引用同一个对象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ab/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is not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 xml:space="preserve"> is not是判断两个标识符是不是引用不同的对象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is和==的区别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is用来判断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两个变量引用对象是否为同一个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==用来判断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引用变量的值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是否相等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30"/>
          <w:szCs w:val="30"/>
          <w:lang w:val="en-US" w:eastAsia="zh-CN" w:bidi="ar-SA"/>
        </w:rPr>
        <w:t>私有属性和私有方法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应用场景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在开发中，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某些属性或方法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可能只希望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在对象的内部被使用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不希望在外部被访问到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私有属性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就是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不希望公开的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私有方法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就是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不希望公开的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定义方式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定义属性或方法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时，在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属性名或者方法名前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增加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两个下划线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，定义的就是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私有属性或方法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30"/>
          <w:szCs w:val="30"/>
          <w:lang w:val="en-US" w:eastAsia="zh-CN" w:bidi="ar-SA"/>
        </w:rPr>
        <w:t>伪私有属性和私有方法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在开发中，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不要使用这种方式，访问对象的私有属性和私有方法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Python中，并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没有真正意义的私有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在给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属性/方法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命名时，实际是对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名称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做了一些特殊处理，使得外界无法访问到。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处理方式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：在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名称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 xml:space="preserve">前面加上 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_类名 =&gt; _类名__名称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32"/>
          <w:szCs w:val="32"/>
          <w:lang w:val="en-US" w:eastAsia="zh-CN" w:bidi="ar-SA"/>
        </w:rPr>
        <w:t>面向对象三大特征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1.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封装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根据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职责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将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方法封装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到一个抽象的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中。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2.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继承实现代码的重用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，相同的代码不需要重复的编写。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3.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多态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不同的对象调用相同的方法，产生不同的执行结果，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增加代码的灵活度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32"/>
          <w:szCs w:val="32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32"/>
          <w:szCs w:val="32"/>
          <w:lang w:val="en-US" w:eastAsia="zh-CN" w:bidi="ar-SA"/>
        </w:rPr>
        <w:t>继承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单继承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继承的概念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子类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拥有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父类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的所有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继承的语法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class 类名(父类名):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pass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子类继承自父类，可以直接享受父类中已经封装好的方法，不需要再次开发。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子类中应该根据职责，封装子类特有的属性和方法。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父类（基类）/子类（派生类）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继承的传递性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子类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拥有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父类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以及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父类的父类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中封装的所有的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属性和方法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方法的重写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子类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拥有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父类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的所有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子类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继承自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父类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，可以直接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享受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父类中已经封装好的方法，不需要再次开发。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当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父类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的方法实现不能满足子类需求时，可以对方法进行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重写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重写父类方法有两种情况：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1.覆盖父类的方法：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如果在开发中，父类的实现方法和子类的实现方法完全不同，就可以使用覆盖的方式，在子类中重新编写父类的方法实现。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具体的实现方法，就相当于在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子类中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定义了一个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和父类同名的方法并且实现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编写之后，在运行时，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只会调用子类中重写的方法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，而不会调用父类封装的方法。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2.对父类方法进行扩展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如果在开发中，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子类的方法实现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中包含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父类的方法实现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父类原本封装的方法实现是子类方法的一部分。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就可以使用扩展的方式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1.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在子类中重写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父类的方法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2.在需要的位置使用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super().父类方法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，来调用父类方法的执行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3.代码其他的位置针对子类的需求，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编写子类特有的代码实现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关于super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在Python中super是一个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特殊的类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；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super()就是使用super类创造出来的对象；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通常使用的场景就是在重写父类方法时，调用在父类中封装的方法实现。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30"/>
          <w:szCs w:val="30"/>
          <w:lang w:val="en-US" w:eastAsia="zh-CN" w:bidi="ar-SA"/>
        </w:rPr>
        <w:t>父类的私有属性和私有方法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1.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子类对象不能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在自己的方法内部，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直接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访问到父类的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私有属性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或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私有方法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2.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子类对象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可以通过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父类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公有方法间接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访问到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私有属性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或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私有方法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ab/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私有属性、方法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是对象的隐私，不对外公开，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外界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子类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都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不能直接访问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私有属性、方法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通常用于做一些内部的事情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父类的公有方法可以访问父类的私有属性或调用父类的私有方法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多继承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子类可以拥有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多个父类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，并且具有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所有父类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的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属性和方法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语法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class 子类名(父类1,父类2......)：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pass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多继承的使用注意事项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如果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父类之间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存在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同名的属性或方法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，应该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尽量避免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使用多继承。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Python中的MRO -- 方法搜索顺序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主要用于在多继承时判断方法、属性的调用路径。 例：print(C.__mro__)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8"/>
          <w:szCs w:val="28"/>
          <w:lang w:val="en-US" w:eastAsia="zh-CN" w:bidi="ar-SA"/>
        </w:rPr>
        <w:t>新式类和旧式类（经典类）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Object是Python中所有对象提供的基类。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新式类：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以object为基类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的类，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推荐使用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旧式类：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不以object为基类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的类，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不推荐使用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在定义类时，如果没有父类，建议统一继承自object</w:t>
      </w:r>
    </w:p>
    <w:p>
      <w:pPr>
        <w:jc w:val="left"/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class 类名(object):</w:t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EastAsia" w:hAnsiTheme="minorEastAsia" w:cstheme="minorEastAsia"/>
          <w:b/>
          <w:bCs/>
          <w:kern w:val="2"/>
          <w:sz w:val="24"/>
          <w:szCs w:val="24"/>
          <w:lang w:val="en-US" w:eastAsia="zh-CN" w:bidi="ar-SA"/>
        </w:rPr>
        <w:t>pass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tabs>
          <w:tab w:val="left" w:pos="3343"/>
        </w:tabs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多态</w:t>
      </w:r>
    </w:p>
    <w:p>
      <w:pPr>
        <w:tabs>
          <w:tab w:val="left" w:pos="3343"/>
        </w:tabs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多态不同的子类对象调用相同的父类方法，产生不同的执行结果。</w:t>
      </w:r>
    </w:p>
    <w:p>
      <w:pPr>
        <w:tabs>
          <w:tab w:val="left" w:pos="3343"/>
        </w:tabs>
        <w:ind w:firstLine="48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多态可以增加代码的灵活度；</w:t>
      </w:r>
    </w:p>
    <w:p>
      <w:pPr>
        <w:tabs>
          <w:tab w:val="left" w:pos="3343"/>
        </w:tabs>
        <w:ind w:firstLine="48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以继承和重写父类方法为前提；</w:t>
      </w:r>
    </w:p>
    <w:p>
      <w:pPr>
        <w:tabs>
          <w:tab w:val="left" w:pos="3343"/>
        </w:tabs>
        <w:ind w:firstLine="48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是调用方法的技巧，不会影响到类的内部设计。</w:t>
      </w:r>
    </w:p>
    <w:p>
      <w:pP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tabs>
          <w:tab w:val="left" w:pos="1267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1267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1267"/>
        </w:tabs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类的结构</w:t>
      </w:r>
    </w:p>
    <w:p>
      <w:pPr>
        <w:tabs>
          <w:tab w:val="left" w:pos="1267"/>
        </w:tabs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实例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1.使用面向对象开发，第一步是</w:t>
      </w:r>
      <w:r>
        <w:rPr>
          <w:rFonts w:hint="eastAsia"/>
          <w:b/>
          <w:bCs/>
          <w:sz w:val="24"/>
          <w:szCs w:val="24"/>
          <w:lang w:val="en-US" w:eastAsia="zh-CN"/>
        </w:rPr>
        <w:t>设计类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2.使用</w:t>
      </w:r>
      <w:r>
        <w:rPr>
          <w:rFonts w:hint="eastAsia"/>
          <w:b/>
          <w:bCs/>
          <w:sz w:val="24"/>
          <w:szCs w:val="24"/>
          <w:lang w:val="en-US" w:eastAsia="zh-CN"/>
        </w:rPr>
        <w:t>类名()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创建对象，</w:t>
      </w:r>
      <w:r>
        <w:rPr>
          <w:rFonts w:hint="eastAsia"/>
          <w:b/>
          <w:bCs/>
          <w:sz w:val="24"/>
          <w:szCs w:val="24"/>
          <w:lang w:val="en-US" w:eastAsia="zh-CN"/>
        </w:rPr>
        <w:t>创建对象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的动作有</w:t>
      </w:r>
      <w:r>
        <w:rPr>
          <w:rFonts w:hint="eastAsia"/>
          <w:b/>
          <w:bCs/>
          <w:sz w:val="24"/>
          <w:szCs w:val="24"/>
          <w:lang w:val="en-US" w:eastAsia="zh-CN"/>
        </w:rPr>
        <w:t>两步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1.在内存中为对象</w:t>
      </w:r>
      <w:r>
        <w:rPr>
          <w:rFonts w:hint="eastAsia"/>
          <w:b/>
          <w:bCs/>
          <w:sz w:val="24"/>
          <w:szCs w:val="24"/>
          <w:lang w:val="en-US" w:eastAsia="zh-CN"/>
        </w:rPr>
        <w:t>分配空间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2.调用初始化方法为</w:t>
      </w:r>
      <w:r>
        <w:rPr>
          <w:rFonts w:hint="eastAsia"/>
          <w:b/>
          <w:bCs/>
          <w:sz w:val="24"/>
          <w:szCs w:val="24"/>
          <w:lang w:val="en-US" w:eastAsia="zh-CN"/>
        </w:rPr>
        <w:t>对象初始化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3.对象创建后，</w:t>
      </w:r>
      <w:r>
        <w:rPr>
          <w:rFonts w:hint="eastAsia"/>
          <w:b/>
          <w:bCs/>
          <w:sz w:val="24"/>
          <w:szCs w:val="24"/>
          <w:lang w:val="en-US" w:eastAsia="zh-CN"/>
        </w:rPr>
        <w:t>内存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中就有了一个对象的</w:t>
      </w:r>
      <w:r>
        <w:rPr>
          <w:rFonts w:hint="eastAsia"/>
          <w:b/>
          <w:bCs/>
          <w:sz w:val="24"/>
          <w:szCs w:val="24"/>
          <w:lang w:val="en-US" w:eastAsia="zh-CN"/>
        </w:rPr>
        <w:t>实实在在的存在------ -实例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ind w:left="480" w:hanging="480" w:hanging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通常：</w:t>
      </w:r>
    </w:p>
    <w:p>
      <w:pPr>
        <w:numPr>
          <w:ilvl w:val="0"/>
          <w:numId w:val="0"/>
        </w:numPr>
        <w:tabs>
          <w:tab w:val="left" w:pos="1267"/>
        </w:tabs>
        <w:ind w:left="480"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1.创建出来的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对象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叫做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类的实例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；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tabs>
          <w:tab w:val="left" w:pos="1267"/>
        </w:tabs>
        <w:ind w:left="480"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2.创建出来的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动作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叫做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实例化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；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3.对象的属性叫做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实例属性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；</w:t>
      </w:r>
    </w:p>
    <w:p>
      <w:pPr>
        <w:numPr>
          <w:ilvl w:val="0"/>
          <w:numId w:val="0"/>
        </w:numPr>
        <w:tabs>
          <w:tab w:val="left" w:pos="1267"/>
        </w:tabs>
        <w:ind w:left="480"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4.对象调用的方法叫做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实例方法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创建出来的对象，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每一个对象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都有自己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独立的内存空间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，保存各不相同的属性。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多个对象的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在内存中只有一份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，在调用方法时，需要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把对象的引用传递到方法内部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类是一个特殊的对象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Python中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一切都是对象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class AAA:    定义的类属于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类对象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obj = AAA()    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实例对象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类对象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在内存中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只有一份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一个类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可以创建出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很多个不同的对象实例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类对象可以拥有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类属性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类方法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通过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类名.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的方式可以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访问类的属性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或者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调用类的方法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类属性和实例属性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概念：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类属性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就是给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类对象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中定义的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属性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，通常用来记录与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这个类有关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的特性，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类属性不会用于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记录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具体对象的特征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属性的获取机制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在Python中属性的获取存在一个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向上查找机制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两种方式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类名.类属性（推荐使用）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对象.类属性（不推荐）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类方法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就是针对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类对象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定义的方法。</w:t>
      </w:r>
    </w:p>
    <w:p>
      <w:pPr>
        <w:numPr>
          <w:ilvl w:val="0"/>
          <w:numId w:val="0"/>
        </w:numPr>
        <w:tabs>
          <w:tab w:val="left" w:pos="1267"/>
        </w:tabs>
        <w:ind w:firstLine="48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内部可以直接访问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类属性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或者调用其他的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语法：   @classmethod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 xml:space="preserve">         def 类方法名(cls):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 xml:space="preserve">   Pass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类方法需要用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修饰器@classmethod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来标识，告诉解释器是一个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类方法的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第一个参数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应该是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cls</w:t>
      </w:r>
    </w:p>
    <w:p>
      <w:pPr>
        <w:numPr>
          <w:ilvl w:val="0"/>
          <w:numId w:val="0"/>
        </w:numPr>
        <w:tabs>
          <w:tab w:val="left" w:pos="1267"/>
        </w:tabs>
        <w:ind w:firstLine="48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由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哪一个类调用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的方法，方法内的cls就是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哪一个类的引用</w:t>
      </w:r>
    </w:p>
    <w:p>
      <w:pPr>
        <w:numPr>
          <w:ilvl w:val="0"/>
          <w:numId w:val="0"/>
        </w:numPr>
        <w:tabs>
          <w:tab w:val="left" w:pos="1267"/>
        </w:tabs>
        <w:ind w:firstLine="48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这个参数和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实例方法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的第一个参数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self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类似</w:t>
      </w:r>
    </w:p>
    <w:p>
      <w:pPr>
        <w:numPr>
          <w:ilvl w:val="0"/>
          <w:numId w:val="0"/>
        </w:numPr>
        <w:tabs>
          <w:tab w:val="left" w:pos="1267"/>
        </w:tabs>
        <w:ind w:firstLine="48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提示使用其他名称也可以，不过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习惯用cls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通过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类名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.调用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调用方法时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不需要传递cls参数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1267"/>
        </w:tabs>
        <w:ind w:left="720" w:hanging="723" w:hangingChars="30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在方法内部：</w:t>
      </w:r>
    </w:p>
    <w:p>
      <w:pPr>
        <w:numPr>
          <w:ilvl w:val="0"/>
          <w:numId w:val="0"/>
        </w:numPr>
        <w:tabs>
          <w:tab w:val="left" w:pos="1267"/>
        </w:tabs>
        <w:ind w:left="720" w:hanging="720" w:hangingChars="30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可以通过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cls.访问类属性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也可以通过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cls.调用其他的类方法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在类方法内部，可以直接使用cls访问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类属性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或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 xml:space="preserve">调用类方法 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静态方法</w:t>
      </w:r>
    </w:p>
    <w:p>
      <w:pPr>
        <w:numPr>
          <w:ilvl w:val="0"/>
          <w:numId w:val="0"/>
        </w:numPr>
        <w:tabs>
          <w:tab w:val="left" w:pos="1267"/>
        </w:tabs>
        <w:ind w:left="480" w:hanging="480" w:hangingChars="20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在开发时，如果需要在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中封装一个方法，这个方法：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既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不需要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访问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实例属性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或者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调用实例方法</w:t>
      </w:r>
    </w:p>
    <w:p>
      <w:pPr>
        <w:numPr>
          <w:ilvl w:val="0"/>
          <w:numId w:val="0"/>
        </w:numPr>
        <w:tabs>
          <w:tab w:val="left" w:pos="1267"/>
        </w:tabs>
        <w:ind w:left="480" w:hanging="480" w:hangingChars="20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也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不需要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访问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类属性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或者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调用类方法</w:t>
      </w:r>
    </w:p>
    <w:p>
      <w:pPr>
        <w:numPr>
          <w:ilvl w:val="0"/>
          <w:numId w:val="0"/>
        </w:numPr>
        <w:tabs>
          <w:tab w:val="left" w:pos="1267"/>
        </w:tabs>
        <w:ind w:left="480" w:hanging="480" w:hangingChars="20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这个时候，可以把这个方法封装成一个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静态方法</w:t>
      </w:r>
    </w:p>
    <w:p>
      <w:pPr>
        <w:numPr>
          <w:ilvl w:val="0"/>
          <w:numId w:val="0"/>
        </w:numPr>
        <w:tabs>
          <w:tab w:val="left" w:pos="1267"/>
        </w:tabs>
        <w:ind w:left="480" w:hanging="482" w:hangingChars="20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tabs>
          <w:tab w:val="left" w:pos="1267"/>
        </w:tabs>
        <w:ind w:left="480" w:hanging="482" w:hangingChars="20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@staticmethod</w:t>
      </w:r>
    </w:p>
    <w:p>
      <w:pPr>
        <w:numPr>
          <w:ilvl w:val="0"/>
          <w:numId w:val="0"/>
        </w:numPr>
        <w:tabs>
          <w:tab w:val="left" w:pos="1267"/>
        </w:tabs>
        <w:ind w:left="480" w:hanging="482" w:hangingChars="20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def 静态方法名():</w:t>
      </w:r>
    </w:p>
    <w:p>
      <w:pPr>
        <w:numPr>
          <w:ilvl w:val="0"/>
          <w:numId w:val="0"/>
        </w:numPr>
        <w:tabs>
          <w:tab w:val="left" w:pos="1267"/>
        </w:tabs>
        <w:ind w:left="480" w:hanging="482" w:hangingChars="20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pass</w:t>
      </w:r>
    </w:p>
    <w:p>
      <w:pPr>
        <w:numPr>
          <w:ilvl w:val="0"/>
          <w:numId w:val="0"/>
        </w:numPr>
        <w:tabs>
          <w:tab w:val="left" w:pos="1267"/>
        </w:tabs>
        <w:ind w:left="480" w:hanging="480" w:hangingChars="20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静态方法需要用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@staticmethod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来标识，告诉解释器这是一个静态方法</w:t>
      </w:r>
    </w:p>
    <w:p>
      <w:pPr>
        <w:numPr>
          <w:ilvl w:val="0"/>
          <w:numId w:val="0"/>
        </w:numPr>
        <w:tabs>
          <w:tab w:val="left" w:pos="1267"/>
        </w:tabs>
        <w:ind w:left="480" w:hanging="480" w:hangingChars="20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通过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类名.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调用静态方法。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小结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实例方法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---方法内部需要访问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实例属性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 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实例方法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内部可以使用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类名.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访问类属性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---方法内部只需要访问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类属性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静态方法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---方法内部，不需要访问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实例属性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类属性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既需要访问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类属性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，有需要访问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实例属性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，应该封装成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实例方法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单例设计模式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设计模式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设计模式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前人工作的总结和提炼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，通常，设计模式都是针对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某一特定问题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的成熟解决方案。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设计模式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是为了可重用代码、让代码更容易被他人理解、保证代码的可靠性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单例设计模式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目的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：让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创建的对象，在系统中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只有唯一的一个实例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每一次执行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类名()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返回的对象，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内存地址都是相同的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__new__方法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类名()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创建对象时，自动调用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__new__方法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为对象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分配空间</w:t>
      </w:r>
    </w:p>
    <w:p>
      <w:pPr>
        <w:numPr>
          <w:ilvl w:val="0"/>
          <w:numId w:val="0"/>
        </w:numPr>
        <w:tabs>
          <w:tab w:val="left" w:pos="1267"/>
        </w:tabs>
        <w:ind w:left="480" w:hanging="482" w:hangingChars="20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__new__方法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object基类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提供的一个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内置静态方法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，主要作用是：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1.在内存中为对象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分配空间</w:t>
      </w:r>
    </w:p>
    <w:p>
      <w:pPr>
        <w:numPr>
          <w:ilvl w:val="0"/>
          <w:numId w:val="0"/>
        </w:numPr>
        <w:tabs>
          <w:tab w:val="left" w:pos="1267"/>
        </w:tabs>
        <w:ind w:left="480" w:hanging="480" w:hangingChars="20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返回对象的引用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获得对象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引用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后，将作为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第一个参数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，传递给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__init__方法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重写__new__方法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instance = super().__new__(cls)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return instance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异常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异常的概念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程序在运行时，如果Python解释器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遇到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一个错误，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会停止程序的执行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，并且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提示一些错误信息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，这就是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异常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程序停止执行并且提示错误信息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这个动作，通常称之为：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抛出异常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程序开发时，很难将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所有的特殊情况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都处理的面面俱到，通过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异常捕获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可以针对突发事件做集中的处理，从而保证程序的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稳定性和健壮性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捕获异常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在开发过程中，如果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对某些代码的执行不能确定是否正确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，可以增加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try(尝试)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来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捕获异常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捕获异常最简单的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语法格式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try:</w:t>
      </w:r>
    </w:p>
    <w:p>
      <w:pPr>
        <w:numPr>
          <w:ilvl w:val="0"/>
          <w:numId w:val="0"/>
        </w:numPr>
        <w:tabs>
          <w:tab w:val="left" w:pos="1267"/>
        </w:tabs>
        <w:ind w:firstLine="48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尝试执行的代码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except:</w:t>
      </w:r>
    </w:p>
    <w:p>
      <w:pPr>
        <w:numPr>
          <w:ilvl w:val="0"/>
          <w:numId w:val="0"/>
        </w:numPr>
        <w:tabs>
          <w:tab w:val="left" w:pos="1267"/>
        </w:tabs>
        <w:ind w:firstLine="481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出现错误的处理</w:t>
      </w:r>
    </w:p>
    <w:p>
      <w:pPr>
        <w:numPr>
          <w:ilvl w:val="0"/>
          <w:numId w:val="0"/>
        </w:numPr>
        <w:tabs>
          <w:tab w:val="left" w:pos="1267"/>
        </w:tabs>
        <w:ind w:firstLine="481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try尝试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，下方编写要尝试代码，不确定是否能正常执行的代码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except如果不是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，下方编写尝试失败的代码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错误类型捕获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在程序执行时，可能会遇到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不同类型的异常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，并且需要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针对不同类型的异常，做出不同的响应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，这个时候，就需要捕获错误类型了。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tabs>
          <w:tab w:val="left" w:pos="1267"/>
        </w:tabs>
        <w:ind w:left="720" w:hanging="723" w:hangingChars="30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try:</w:t>
      </w:r>
    </w:p>
    <w:p>
      <w:pPr>
        <w:numPr>
          <w:ilvl w:val="0"/>
          <w:numId w:val="0"/>
        </w:numPr>
        <w:tabs>
          <w:tab w:val="left" w:pos="1267"/>
        </w:tabs>
        <w:ind w:left="720" w:hanging="723" w:hangingChars="30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 xml:space="preserve">    # 尝试执行的代码</w:t>
      </w:r>
    </w:p>
    <w:p>
      <w:pPr>
        <w:numPr>
          <w:ilvl w:val="0"/>
          <w:numId w:val="0"/>
        </w:numPr>
        <w:tabs>
          <w:tab w:val="left" w:pos="1267"/>
        </w:tabs>
        <w:ind w:left="720" w:hanging="723" w:hangingChars="30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 xml:space="preserve">    pass</w:t>
      </w:r>
    </w:p>
    <w:p>
      <w:pPr>
        <w:numPr>
          <w:ilvl w:val="0"/>
          <w:numId w:val="0"/>
        </w:numPr>
        <w:tabs>
          <w:tab w:val="left" w:pos="1267"/>
        </w:tabs>
        <w:ind w:left="720" w:hanging="723" w:hangingChars="30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except 错误类型1：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pass</w:t>
      </w:r>
    </w:p>
    <w:p>
      <w:pPr>
        <w:numPr>
          <w:ilvl w:val="0"/>
          <w:numId w:val="0"/>
        </w:numPr>
        <w:tabs>
          <w:tab w:val="left" w:pos="1267"/>
        </w:tabs>
        <w:ind w:left="720" w:hanging="723" w:hangingChars="30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except (错误类型2，错误类型3):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pass</w:t>
      </w:r>
    </w:p>
    <w:p>
      <w:pPr>
        <w:numPr>
          <w:ilvl w:val="0"/>
          <w:numId w:val="0"/>
        </w:numPr>
        <w:tabs>
          <w:tab w:val="left" w:pos="1267"/>
        </w:tabs>
        <w:ind w:left="720" w:hanging="723" w:hangingChars="30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except Exception as result: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print(“未知错误%s” % result)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当Python解释器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抛出异常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时，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最后一行错误信息的第一个单词，就是错误类型。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捕获未知错误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在开发时，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要预判所有可能出现的错误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，还是有一定难度的。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如果希望程序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无论出现任何错误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，都不会因为Python解释器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抛出异常而被终止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，可以增加一个except。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语法：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except Exception as result:</w:t>
      </w:r>
    </w:p>
    <w:p>
      <w:pPr>
        <w:numPr>
          <w:ilvl w:val="0"/>
          <w:numId w:val="0"/>
        </w:numPr>
        <w:tabs>
          <w:tab w:val="left" w:pos="1267"/>
        </w:tabs>
        <w:ind w:firstLine="480"/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print(“未知错误%s</w:t>
      </w:r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”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 xml:space="preserve"> % result)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完整语法</w:t>
      </w:r>
    </w:p>
    <w:p>
      <w:pPr>
        <w:numPr>
          <w:ilvl w:val="0"/>
          <w:numId w:val="0"/>
        </w:numPr>
        <w:tabs>
          <w:tab w:val="left" w:pos="1267"/>
        </w:tabs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45585" cy="3908425"/>
            <wp:effectExtent l="0" t="0" r="8255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390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异常的传递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异常的传递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---当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函数/方法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执行出现异常，会将异常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传递给函数/方法调用一方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如果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传递给主程序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，仍然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没有异常处理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，程序才被终止。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提示：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在开发中，可以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在主函数中增加异常捕获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在主函数中调用其他函数，只要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出现异常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，都会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传递到主函数的异常模块中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这样就不需要在代码中，增加大量的异常捕获，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保证代码的整洁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抛出异常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26280" cy="492252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92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模块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模块的两种导入方式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1.import 导入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import 模块名1, 模块名2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或者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import 模块名1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import 模块名2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提示：在导入模块时，每个导入应该独占一行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导入之后，通过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模块名.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来使用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模块提供的工具---全局变量、函数、类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使用as指定模块的别名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如果模块的名字太长，可以使用as指定模块的名称，方便使用。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import  模块名1  as  模块别名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模块别名应该符合大驼峰命名法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2.from...import 导入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若希望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从某一个模块中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导入部分工具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，就可以使用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from...import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的方式。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import 模块名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一次性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把模块中的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所有工具全部导入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，并通过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模块名/别名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访问。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# 从模块中导入某一个工具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from 模块名1 import 工具名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导入之后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不需要通过模块名.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可以直接使用模块提供的工具---全局变量、函数、类。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如果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两个模块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，存在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同名的函数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，那么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后导入模块的函数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覆盖掉先导入的函数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开发时，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代码统一写在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代码顶部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，容易发现冲突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一旦发生冲突，可以使用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as关键字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对其中一个工具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起一个别名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原则--每个文件都应该是可以被导入的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包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概念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包是一个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包含多个模块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特殊目录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目录下有一个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特殊的文件__init__.py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包名的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命名方式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和变量名一致，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小写字母 ＋ _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好处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import 包名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可以一次性导入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包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所有模块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__init__.py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要在外界使用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包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中的模块，需要在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__init__.py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中指定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对外界提供的模块列表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文件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文件的概念及作用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计算机中的文件，就是存储在某种长期存储设备上的一段数据。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作用：将数据长期存储起来，在需要的时候使用。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存储方式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在计算机中，文件是以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二进制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的方式保存在磁盘上的。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文本文件和二进制文件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文本文件：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可以使用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文本编辑软件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查看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本质上还是二进制文件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例如：python的源程序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二进制文件：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保存的内容不是给人直接阅读的，而是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提供给其他软件使用的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例如：图片文件，音频文件，视频文件等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二进制文件不能用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文本编辑软件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查看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文件操作步骤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1.打开文件  open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2.读写文件</w:t>
      </w:r>
    </w:p>
    <w:p>
      <w:pPr>
        <w:numPr>
          <w:ilvl w:val="0"/>
          <w:numId w:val="0"/>
        </w:numPr>
        <w:tabs>
          <w:tab w:val="left" w:pos="1267"/>
        </w:tabs>
        <w:ind w:firstLine="48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读：将文件内容读入内存  read</w:t>
      </w:r>
    </w:p>
    <w:p>
      <w:pPr>
        <w:numPr>
          <w:ilvl w:val="0"/>
          <w:numId w:val="0"/>
        </w:numPr>
        <w:tabs>
          <w:tab w:val="left" w:pos="1267"/>
        </w:tabs>
        <w:ind w:firstLine="48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写：将内存内容写入文件 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write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3.关闭文件  close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Open是函数，read/write/close都是方法。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打开文件的方式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open函数默认以只读方式打开文件，并且返回文件对象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语法：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f = open(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文件名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, 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访问方式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48555" cy="2082165"/>
            <wp:effectExtent l="0" t="0" r="4445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208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注意：使用读写的方式，会频繁的移动文件指针，会影响到文件的读写效率，开发中更多的时候会以只读、只写的方式来操作文件。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按行读取文件的内容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read方法默认会把文件的所有内容一次性读取到内存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如果文件太大，对内存的占用会很严重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readline方法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readline方法可以一次读取一行内容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方法执行后，会把文件指针移动到下一行，准备再次读取</w:t>
      </w:r>
    </w:p>
    <w:p>
      <w:pPr>
        <w:numPr>
          <w:ilvl w:val="0"/>
          <w:numId w:val="0"/>
        </w:numPr>
        <w:tabs>
          <w:tab w:val="left" w:pos="1267"/>
        </w:tabs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15540" cy="2203450"/>
            <wp:effectExtent l="0" t="0" r="7620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文件/目录的常用管理操作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29200" cy="4518660"/>
            <wp:effectExtent l="0" t="0" r="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1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 xml:space="preserve">在python2中使用中文，可以在文件的第一行增加 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# *-* coding:utf8 *-*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或者 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# coding=utf8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在python2中处理中文字符串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在含有中文字符串的引号前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增加一个小写字母u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eval函数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eval()函数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十分强大---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将字符串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当成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有效的表达式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来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求值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并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返回计算结果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在开发时千万不要使用eval直接转换input的结果</w:t>
      </w: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1267"/>
        </w:tabs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844056"/>
    <w:rsid w:val="00413DB3"/>
    <w:rsid w:val="00E66622"/>
    <w:rsid w:val="011E5718"/>
    <w:rsid w:val="01393A4F"/>
    <w:rsid w:val="014B7827"/>
    <w:rsid w:val="017478BF"/>
    <w:rsid w:val="01AA5EF4"/>
    <w:rsid w:val="01B829E5"/>
    <w:rsid w:val="01E53F04"/>
    <w:rsid w:val="022071F0"/>
    <w:rsid w:val="023926BA"/>
    <w:rsid w:val="02DF7356"/>
    <w:rsid w:val="03122DC4"/>
    <w:rsid w:val="035C58C9"/>
    <w:rsid w:val="03A770B0"/>
    <w:rsid w:val="045A204E"/>
    <w:rsid w:val="04941635"/>
    <w:rsid w:val="04C11A37"/>
    <w:rsid w:val="04C77C6D"/>
    <w:rsid w:val="05151EF3"/>
    <w:rsid w:val="05244DB2"/>
    <w:rsid w:val="05687CEB"/>
    <w:rsid w:val="058E3D3E"/>
    <w:rsid w:val="05D170EC"/>
    <w:rsid w:val="05D5485B"/>
    <w:rsid w:val="05EE492D"/>
    <w:rsid w:val="061745F5"/>
    <w:rsid w:val="061B6354"/>
    <w:rsid w:val="061C41F4"/>
    <w:rsid w:val="06722B97"/>
    <w:rsid w:val="06E4182D"/>
    <w:rsid w:val="07217928"/>
    <w:rsid w:val="072D5962"/>
    <w:rsid w:val="072F17E7"/>
    <w:rsid w:val="07D847EC"/>
    <w:rsid w:val="08221D9E"/>
    <w:rsid w:val="08D7071F"/>
    <w:rsid w:val="08FB38CB"/>
    <w:rsid w:val="09A14F4E"/>
    <w:rsid w:val="09EC4A70"/>
    <w:rsid w:val="0A525FBD"/>
    <w:rsid w:val="0A6665A0"/>
    <w:rsid w:val="0A6A6F10"/>
    <w:rsid w:val="0A7717CE"/>
    <w:rsid w:val="0AB027C3"/>
    <w:rsid w:val="0B104591"/>
    <w:rsid w:val="0B831591"/>
    <w:rsid w:val="0BF10744"/>
    <w:rsid w:val="0C165944"/>
    <w:rsid w:val="0C704032"/>
    <w:rsid w:val="0D051ADF"/>
    <w:rsid w:val="0D315BFC"/>
    <w:rsid w:val="0D8E1CD7"/>
    <w:rsid w:val="0DBF5EA4"/>
    <w:rsid w:val="0DDC0085"/>
    <w:rsid w:val="0DE82722"/>
    <w:rsid w:val="0DF10E00"/>
    <w:rsid w:val="0E076E38"/>
    <w:rsid w:val="0E0830D6"/>
    <w:rsid w:val="0E5F48C7"/>
    <w:rsid w:val="0EC12CE4"/>
    <w:rsid w:val="0ECE12FF"/>
    <w:rsid w:val="0F166491"/>
    <w:rsid w:val="0F410D2C"/>
    <w:rsid w:val="0F413B6E"/>
    <w:rsid w:val="0F474653"/>
    <w:rsid w:val="0F4E1995"/>
    <w:rsid w:val="0FA80D12"/>
    <w:rsid w:val="0FDE1051"/>
    <w:rsid w:val="10620498"/>
    <w:rsid w:val="10E73CA9"/>
    <w:rsid w:val="114A146A"/>
    <w:rsid w:val="115A4235"/>
    <w:rsid w:val="11E41859"/>
    <w:rsid w:val="125E796E"/>
    <w:rsid w:val="12994415"/>
    <w:rsid w:val="12A51B93"/>
    <w:rsid w:val="12C306FC"/>
    <w:rsid w:val="13621699"/>
    <w:rsid w:val="13F2795C"/>
    <w:rsid w:val="14257CF2"/>
    <w:rsid w:val="142A5C0D"/>
    <w:rsid w:val="146F7AEB"/>
    <w:rsid w:val="14AF7D95"/>
    <w:rsid w:val="14C32C31"/>
    <w:rsid w:val="14E02EDF"/>
    <w:rsid w:val="153D1174"/>
    <w:rsid w:val="15844056"/>
    <w:rsid w:val="159F3615"/>
    <w:rsid w:val="165C64C9"/>
    <w:rsid w:val="166C344F"/>
    <w:rsid w:val="16E778AB"/>
    <w:rsid w:val="17565F34"/>
    <w:rsid w:val="17AF0B7B"/>
    <w:rsid w:val="17B475F4"/>
    <w:rsid w:val="17C16AD1"/>
    <w:rsid w:val="17E04593"/>
    <w:rsid w:val="185E2D59"/>
    <w:rsid w:val="190E0EF0"/>
    <w:rsid w:val="19706EF2"/>
    <w:rsid w:val="1998154C"/>
    <w:rsid w:val="19CC6DE8"/>
    <w:rsid w:val="1A0431E4"/>
    <w:rsid w:val="1AA256C2"/>
    <w:rsid w:val="1AA31BAA"/>
    <w:rsid w:val="1AEA4106"/>
    <w:rsid w:val="1AF41883"/>
    <w:rsid w:val="1B7D6599"/>
    <w:rsid w:val="1BCB2BA7"/>
    <w:rsid w:val="1C4D186E"/>
    <w:rsid w:val="1C9B4A56"/>
    <w:rsid w:val="1CA65011"/>
    <w:rsid w:val="1D061CFF"/>
    <w:rsid w:val="1D1E4F84"/>
    <w:rsid w:val="1D882C7F"/>
    <w:rsid w:val="1D904FFB"/>
    <w:rsid w:val="1D9D67F9"/>
    <w:rsid w:val="1DA87A07"/>
    <w:rsid w:val="1DE04112"/>
    <w:rsid w:val="1DF81F48"/>
    <w:rsid w:val="1E611EFC"/>
    <w:rsid w:val="1E9853B1"/>
    <w:rsid w:val="1E9D6334"/>
    <w:rsid w:val="1E9F616A"/>
    <w:rsid w:val="1EAE7C76"/>
    <w:rsid w:val="1F4F1C6B"/>
    <w:rsid w:val="1F830CE1"/>
    <w:rsid w:val="1FF84F87"/>
    <w:rsid w:val="20095E0D"/>
    <w:rsid w:val="200D0E57"/>
    <w:rsid w:val="200E26A1"/>
    <w:rsid w:val="20613A4A"/>
    <w:rsid w:val="20A474E5"/>
    <w:rsid w:val="20B14638"/>
    <w:rsid w:val="210B2A8D"/>
    <w:rsid w:val="214B3B31"/>
    <w:rsid w:val="218D0110"/>
    <w:rsid w:val="2284375C"/>
    <w:rsid w:val="22C03924"/>
    <w:rsid w:val="22DE2B11"/>
    <w:rsid w:val="22E744D4"/>
    <w:rsid w:val="232425A9"/>
    <w:rsid w:val="23F70C33"/>
    <w:rsid w:val="24466807"/>
    <w:rsid w:val="24AA4471"/>
    <w:rsid w:val="24AE5AF1"/>
    <w:rsid w:val="24DF5E63"/>
    <w:rsid w:val="24F16258"/>
    <w:rsid w:val="25320FD5"/>
    <w:rsid w:val="260177BC"/>
    <w:rsid w:val="267C2C21"/>
    <w:rsid w:val="26EE2D1E"/>
    <w:rsid w:val="27322E09"/>
    <w:rsid w:val="279706B9"/>
    <w:rsid w:val="27CB09A9"/>
    <w:rsid w:val="27CE0841"/>
    <w:rsid w:val="27CE527A"/>
    <w:rsid w:val="282E428F"/>
    <w:rsid w:val="285539B5"/>
    <w:rsid w:val="28B81BD6"/>
    <w:rsid w:val="28F4561C"/>
    <w:rsid w:val="28FD6020"/>
    <w:rsid w:val="290B024B"/>
    <w:rsid w:val="293A49DB"/>
    <w:rsid w:val="294A6EC6"/>
    <w:rsid w:val="297E3EE7"/>
    <w:rsid w:val="299A4517"/>
    <w:rsid w:val="29CD599E"/>
    <w:rsid w:val="2A514007"/>
    <w:rsid w:val="2A894610"/>
    <w:rsid w:val="2ADE60AD"/>
    <w:rsid w:val="2B7A5E92"/>
    <w:rsid w:val="2BEB6494"/>
    <w:rsid w:val="2C03461B"/>
    <w:rsid w:val="2CCF6351"/>
    <w:rsid w:val="2CF30BFE"/>
    <w:rsid w:val="2D2E5A67"/>
    <w:rsid w:val="2D9923C2"/>
    <w:rsid w:val="2D9D0BC0"/>
    <w:rsid w:val="2DB961EB"/>
    <w:rsid w:val="2DC94075"/>
    <w:rsid w:val="2E7C612F"/>
    <w:rsid w:val="2EB012C5"/>
    <w:rsid w:val="2F4233DD"/>
    <w:rsid w:val="30EC518B"/>
    <w:rsid w:val="31101672"/>
    <w:rsid w:val="31241C6E"/>
    <w:rsid w:val="31392760"/>
    <w:rsid w:val="31D3403F"/>
    <w:rsid w:val="32A877C4"/>
    <w:rsid w:val="32DB26FA"/>
    <w:rsid w:val="33011A6B"/>
    <w:rsid w:val="331E4C29"/>
    <w:rsid w:val="332B3024"/>
    <w:rsid w:val="33320A81"/>
    <w:rsid w:val="3391216C"/>
    <w:rsid w:val="33A52DCA"/>
    <w:rsid w:val="3425187F"/>
    <w:rsid w:val="34967074"/>
    <w:rsid w:val="34B42726"/>
    <w:rsid w:val="35111829"/>
    <w:rsid w:val="358B1101"/>
    <w:rsid w:val="358B1699"/>
    <w:rsid w:val="36A36702"/>
    <w:rsid w:val="37105500"/>
    <w:rsid w:val="37337A86"/>
    <w:rsid w:val="373B1E1B"/>
    <w:rsid w:val="374044DD"/>
    <w:rsid w:val="37E1791F"/>
    <w:rsid w:val="384B7B1F"/>
    <w:rsid w:val="385F1598"/>
    <w:rsid w:val="391272CD"/>
    <w:rsid w:val="39324E92"/>
    <w:rsid w:val="393D7F97"/>
    <w:rsid w:val="39692402"/>
    <w:rsid w:val="39A645EE"/>
    <w:rsid w:val="39D200EA"/>
    <w:rsid w:val="39D35DED"/>
    <w:rsid w:val="39D573A5"/>
    <w:rsid w:val="39F319DB"/>
    <w:rsid w:val="3A6260BA"/>
    <w:rsid w:val="3B1628E3"/>
    <w:rsid w:val="3B25454A"/>
    <w:rsid w:val="3B6612CC"/>
    <w:rsid w:val="3BC5596D"/>
    <w:rsid w:val="3C30304C"/>
    <w:rsid w:val="3C9066FE"/>
    <w:rsid w:val="3C9F23FA"/>
    <w:rsid w:val="3CB51392"/>
    <w:rsid w:val="3CC454C0"/>
    <w:rsid w:val="3CCA09BE"/>
    <w:rsid w:val="3D3453BB"/>
    <w:rsid w:val="3D480AB0"/>
    <w:rsid w:val="3D74048B"/>
    <w:rsid w:val="3D8E0788"/>
    <w:rsid w:val="3DC9657A"/>
    <w:rsid w:val="3DCF6690"/>
    <w:rsid w:val="3DD170DC"/>
    <w:rsid w:val="3DFB33F8"/>
    <w:rsid w:val="3EA3087F"/>
    <w:rsid w:val="3EF46099"/>
    <w:rsid w:val="3F0573B5"/>
    <w:rsid w:val="3F0716D8"/>
    <w:rsid w:val="3F564801"/>
    <w:rsid w:val="3F5D77CF"/>
    <w:rsid w:val="3FFB130B"/>
    <w:rsid w:val="40573D0D"/>
    <w:rsid w:val="405E109F"/>
    <w:rsid w:val="40971135"/>
    <w:rsid w:val="40B0680C"/>
    <w:rsid w:val="40D7713A"/>
    <w:rsid w:val="4104700C"/>
    <w:rsid w:val="411F24A8"/>
    <w:rsid w:val="423B23FF"/>
    <w:rsid w:val="42775203"/>
    <w:rsid w:val="427F3A7D"/>
    <w:rsid w:val="42950471"/>
    <w:rsid w:val="42D016A8"/>
    <w:rsid w:val="431D7EB0"/>
    <w:rsid w:val="433638D3"/>
    <w:rsid w:val="433E7953"/>
    <w:rsid w:val="4393238F"/>
    <w:rsid w:val="4394511C"/>
    <w:rsid w:val="448C4747"/>
    <w:rsid w:val="44B95DF1"/>
    <w:rsid w:val="451E4ECB"/>
    <w:rsid w:val="4542290A"/>
    <w:rsid w:val="45461E3F"/>
    <w:rsid w:val="4558387A"/>
    <w:rsid w:val="45DE2DC4"/>
    <w:rsid w:val="46352927"/>
    <w:rsid w:val="46661A65"/>
    <w:rsid w:val="467E4330"/>
    <w:rsid w:val="46975A0B"/>
    <w:rsid w:val="472F5799"/>
    <w:rsid w:val="47595A0A"/>
    <w:rsid w:val="476267B6"/>
    <w:rsid w:val="47B74655"/>
    <w:rsid w:val="47D7671F"/>
    <w:rsid w:val="47FB052A"/>
    <w:rsid w:val="48562FE0"/>
    <w:rsid w:val="486207C7"/>
    <w:rsid w:val="48D04D25"/>
    <w:rsid w:val="48F544C1"/>
    <w:rsid w:val="49071AFB"/>
    <w:rsid w:val="496C7493"/>
    <w:rsid w:val="49711FA9"/>
    <w:rsid w:val="497556AE"/>
    <w:rsid w:val="49B648D1"/>
    <w:rsid w:val="49EA19AE"/>
    <w:rsid w:val="49F462D9"/>
    <w:rsid w:val="4A7C5452"/>
    <w:rsid w:val="4ACB601F"/>
    <w:rsid w:val="4B9F672A"/>
    <w:rsid w:val="4BB8769E"/>
    <w:rsid w:val="4BCE3361"/>
    <w:rsid w:val="4C263646"/>
    <w:rsid w:val="4C3056C3"/>
    <w:rsid w:val="4C3628E0"/>
    <w:rsid w:val="4C9B7663"/>
    <w:rsid w:val="4CD71017"/>
    <w:rsid w:val="4D1A0399"/>
    <w:rsid w:val="4DC71EF6"/>
    <w:rsid w:val="4E5C5FFA"/>
    <w:rsid w:val="4ECE0D66"/>
    <w:rsid w:val="4EED298E"/>
    <w:rsid w:val="4F0F0B1F"/>
    <w:rsid w:val="4F23543C"/>
    <w:rsid w:val="4F9F58A5"/>
    <w:rsid w:val="4FAD10CF"/>
    <w:rsid w:val="50654BAF"/>
    <w:rsid w:val="508C7A85"/>
    <w:rsid w:val="509E5B71"/>
    <w:rsid w:val="50A132EB"/>
    <w:rsid w:val="50F352E5"/>
    <w:rsid w:val="50FA25E7"/>
    <w:rsid w:val="5102094F"/>
    <w:rsid w:val="510474DB"/>
    <w:rsid w:val="510B160A"/>
    <w:rsid w:val="514E7E42"/>
    <w:rsid w:val="521E7E93"/>
    <w:rsid w:val="52272753"/>
    <w:rsid w:val="52630C51"/>
    <w:rsid w:val="52A967D5"/>
    <w:rsid w:val="52AD5AC5"/>
    <w:rsid w:val="52C84803"/>
    <w:rsid w:val="53694046"/>
    <w:rsid w:val="5380435A"/>
    <w:rsid w:val="53A733DA"/>
    <w:rsid w:val="53AE4232"/>
    <w:rsid w:val="53AF2773"/>
    <w:rsid w:val="53C52505"/>
    <w:rsid w:val="53DD16D5"/>
    <w:rsid w:val="54063909"/>
    <w:rsid w:val="548970C8"/>
    <w:rsid w:val="54A91D1D"/>
    <w:rsid w:val="54D1419C"/>
    <w:rsid w:val="551E6E95"/>
    <w:rsid w:val="55500780"/>
    <w:rsid w:val="55702A99"/>
    <w:rsid w:val="55810898"/>
    <w:rsid w:val="5604514B"/>
    <w:rsid w:val="563544DE"/>
    <w:rsid w:val="566327F4"/>
    <w:rsid w:val="569C7A73"/>
    <w:rsid w:val="56E565D1"/>
    <w:rsid w:val="56FD6515"/>
    <w:rsid w:val="579D6C45"/>
    <w:rsid w:val="57A418BD"/>
    <w:rsid w:val="57E8192C"/>
    <w:rsid w:val="57FC5B80"/>
    <w:rsid w:val="587C5A81"/>
    <w:rsid w:val="58A42E1F"/>
    <w:rsid w:val="58C62813"/>
    <w:rsid w:val="58D6055B"/>
    <w:rsid w:val="59014216"/>
    <w:rsid w:val="59DC2D74"/>
    <w:rsid w:val="5A365C3A"/>
    <w:rsid w:val="5A9629BF"/>
    <w:rsid w:val="5AAF3C1E"/>
    <w:rsid w:val="5AD134C0"/>
    <w:rsid w:val="5AEC21E2"/>
    <w:rsid w:val="5AF511D7"/>
    <w:rsid w:val="5AF76C71"/>
    <w:rsid w:val="5B3006CE"/>
    <w:rsid w:val="5B9B04FC"/>
    <w:rsid w:val="5BAC7EB3"/>
    <w:rsid w:val="5C2F7947"/>
    <w:rsid w:val="5C4F434F"/>
    <w:rsid w:val="5C74387D"/>
    <w:rsid w:val="5CAA26AC"/>
    <w:rsid w:val="5D0D1A4B"/>
    <w:rsid w:val="5D2B6790"/>
    <w:rsid w:val="5DF42467"/>
    <w:rsid w:val="5E911381"/>
    <w:rsid w:val="5F7D0B0A"/>
    <w:rsid w:val="5FD86E52"/>
    <w:rsid w:val="5FE655B0"/>
    <w:rsid w:val="602E0743"/>
    <w:rsid w:val="607C1C9A"/>
    <w:rsid w:val="60B21EE2"/>
    <w:rsid w:val="610D34C7"/>
    <w:rsid w:val="61926A2D"/>
    <w:rsid w:val="61E374C8"/>
    <w:rsid w:val="62796A82"/>
    <w:rsid w:val="62DB0410"/>
    <w:rsid w:val="63AE279B"/>
    <w:rsid w:val="63FB53A5"/>
    <w:rsid w:val="64347035"/>
    <w:rsid w:val="64AB2F28"/>
    <w:rsid w:val="65E322FD"/>
    <w:rsid w:val="65F506AF"/>
    <w:rsid w:val="669720C4"/>
    <w:rsid w:val="66EB657D"/>
    <w:rsid w:val="670D68FF"/>
    <w:rsid w:val="674532F5"/>
    <w:rsid w:val="67840801"/>
    <w:rsid w:val="67C41957"/>
    <w:rsid w:val="67E138D4"/>
    <w:rsid w:val="68FF2220"/>
    <w:rsid w:val="69707396"/>
    <w:rsid w:val="698C5C43"/>
    <w:rsid w:val="69A74C44"/>
    <w:rsid w:val="6A236262"/>
    <w:rsid w:val="6A3221F2"/>
    <w:rsid w:val="6B03365C"/>
    <w:rsid w:val="6B385B86"/>
    <w:rsid w:val="6B495253"/>
    <w:rsid w:val="6B6159A7"/>
    <w:rsid w:val="6B74639A"/>
    <w:rsid w:val="6BF13847"/>
    <w:rsid w:val="6BF30041"/>
    <w:rsid w:val="6C187D8B"/>
    <w:rsid w:val="6C65061E"/>
    <w:rsid w:val="6CED0FDE"/>
    <w:rsid w:val="6D535020"/>
    <w:rsid w:val="6D5F23C3"/>
    <w:rsid w:val="6D7B2105"/>
    <w:rsid w:val="6D8661DC"/>
    <w:rsid w:val="6DA60846"/>
    <w:rsid w:val="6E4607AB"/>
    <w:rsid w:val="6EE0579D"/>
    <w:rsid w:val="6F0C2278"/>
    <w:rsid w:val="6F460E3A"/>
    <w:rsid w:val="6F7F6B64"/>
    <w:rsid w:val="6F8C54A3"/>
    <w:rsid w:val="6FAA20E1"/>
    <w:rsid w:val="6FDD1454"/>
    <w:rsid w:val="6FE808AC"/>
    <w:rsid w:val="6FF477BF"/>
    <w:rsid w:val="70AB4A29"/>
    <w:rsid w:val="71231332"/>
    <w:rsid w:val="71770F2F"/>
    <w:rsid w:val="718103AA"/>
    <w:rsid w:val="718D1508"/>
    <w:rsid w:val="71CA709F"/>
    <w:rsid w:val="71CE541A"/>
    <w:rsid w:val="71F633F5"/>
    <w:rsid w:val="71F84E75"/>
    <w:rsid w:val="722B6453"/>
    <w:rsid w:val="7246357D"/>
    <w:rsid w:val="726A429F"/>
    <w:rsid w:val="72F52EC3"/>
    <w:rsid w:val="72FD1FF6"/>
    <w:rsid w:val="730D7BD4"/>
    <w:rsid w:val="73211CC9"/>
    <w:rsid w:val="74420076"/>
    <w:rsid w:val="74777BBD"/>
    <w:rsid w:val="748E6B17"/>
    <w:rsid w:val="74BB28C3"/>
    <w:rsid w:val="753857B6"/>
    <w:rsid w:val="75453EEB"/>
    <w:rsid w:val="758307DC"/>
    <w:rsid w:val="759640AF"/>
    <w:rsid w:val="75AF3AA3"/>
    <w:rsid w:val="75C9749E"/>
    <w:rsid w:val="76502D5A"/>
    <w:rsid w:val="76504540"/>
    <w:rsid w:val="766822A3"/>
    <w:rsid w:val="7784587E"/>
    <w:rsid w:val="779105E9"/>
    <w:rsid w:val="779B106B"/>
    <w:rsid w:val="77AB38F4"/>
    <w:rsid w:val="77C51077"/>
    <w:rsid w:val="77D739E3"/>
    <w:rsid w:val="77E22870"/>
    <w:rsid w:val="77F77494"/>
    <w:rsid w:val="78397F75"/>
    <w:rsid w:val="78C4247E"/>
    <w:rsid w:val="78C964AF"/>
    <w:rsid w:val="78FA51C2"/>
    <w:rsid w:val="79414A71"/>
    <w:rsid w:val="7949349E"/>
    <w:rsid w:val="79907346"/>
    <w:rsid w:val="79B65631"/>
    <w:rsid w:val="79C36006"/>
    <w:rsid w:val="7A4C1F20"/>
    <w:rsid w:val="7A4F4083"/>
    <w:rsid w:val="7A58592D"/>
    <w:rsid w:val="7AAB201B"/>
    <w:rsid w:val="7AB74B4A"/>
    <w:rsid w:val="7B913A5D"/>
    <w:rsid w:val="7BAD2DBA"/>
    <w:rsid w:val="7BDF0D4F"/>
    <w:rsid w:val="7BE745FD"/>
    <w:rsid w:val="7C0164EE"/>
    <w:rsid w:val="7C442767"/>
    <w:rsid w:val="7C6024E4"/>
    <w:rsid w:val="7CA75EE9"/>
    <w:rsid w:val="7CB510F6"/>
    <w:rsid w:val="7CFB333B"/>
    <w:rsid w:val="7CFC0961"/>
    <w:rsid w:val="7D6E5A4D"/>
    <w:rsid w:val="7D7C5342"/>
    <w:rsid w:val="7D802626"/>
    <w:rsid w:val="7DA41C50"/>
    <w:rsid w:val="7DE1211C"/>
    <w:rsid w:val="7DF51304"/>
    <w:rsid w:val="7E120768"/>
    <w:rsid w:val="7E1B1974"/>
    <w:rsid w:val="7E1C51BF"/>
    <w:rsid w:val="7E4120DE"/>
    <w:rsid w:val="7E4A3E2C"/>
    <w:rsid w:val="7E6A661D"/>
    <w:rsid w:val="7EA45A00"/>
    <w:rsid w:val="7EBA20FA"/>
    <w:rsid w:val="7EDE767F"/>
    <w:rsid w:val="7EE107EE"/>
    <w:rsid w:val="7F1C0F58"/>
    <w:rsid w:val="7F4E3981"/>
    <w:rsid w:val="7F4E7012"/>
    <w:rsid w:val="7F563A39"/>
    <w:rsid w:val="7F882502"/>
    <w:rsid w:val="7FAF7508"/>
    <w:rsid w:val="7FE4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1679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2018-06-08T01:07:00Z</dcterms:created>
  <dc:creator>消逝青春1417577245</dc:creator>
  <cp:lastModifiedBy>消逝的青春</cp:lastModifiedBy>
  <dcterms:modified xsi:type="dcterms:W3CDTF">2018-11-12T12:53:21Z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